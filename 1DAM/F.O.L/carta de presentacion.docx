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1259E4" w14:paraId="39916D6D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27583EA" w14:textId="698CC8B4" w:rsidR="00E77B5E" w:rsidRPr="001259E4" w:rsidRDefault="00725ED9" w:rsidP="00AE68A8">
            <w:r>
              <w:rPr>
                <w:noProof/>
                <w:lang w:bidi="es-ES"/>
              </w:rPr>
              <w:drawing>
                <wp:anchor distT="0" distB="0" distL="114300" distR="114300" simplePos="0" relativeHeight="251659264" behindDoc="0" locked="0" layoutInCell="1" allowOverlap="1" wp14:anchorId="58FC7F93" wp14:editId="0651C4D2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-1905</wp:posOffset>
                  </wp:positionV>
                  <wp:extent cx="2758440" cy="2232025"/>
                  <wp:effectExtent l="0" t="0" r="0" b="0"/>
                  <wp:wrapNone/>
                  <wp:docPr id="9" name="Diagrama 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77B5E" w:rsidRPr="001259E4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64B079F7" wp14:editId="4DDE87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1810385" cy="1810385"/>
                      <wp:effectExtent l="19050" t="19050" r="18415" b="18415"/>
                      <wp:wrapTopAndBottom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71268"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0722F04" w14:textId="77777777" w:rsidR="00E77B5E" w:rsidRPr="00976A14" w:rsidRDefault="00E77B5E" w:rsidP="00E77B5E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64B079F7" id="Elipse 3" o:spid="_x0000_s1026" alt="foto de cara de mujer" style="position:absolute;margin-left:0;margin-top:.1pt;width:142.55pt;height:142.55pt;rotation:296297fd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" stroked="f" strokeweight="1pt">
                      <v:fill r:id="rId17" o:title="foto de cara de mujer" recolor="t" rotate="t" type="frame"/>
                      <v:stroke joinstyle="miter"/>
                      <v:textbox>
                        <w:txbxContent>
                          <w:p w14:paraId="50722F04" w14:textId="77777777" w:rsidR="00E77B5E" w:rsidRPr="00976A14" w:rsidRDefault="00E77B5E" w:rsidP="00E77B5E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152AAC3" w14:textId="77777777" w:rsidR="00E77B5E" w:rsidRPr="001259E4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7B6DACF7" w14:textId="71BCA786" w:rsidR="00E77B5E" w:rsidRPr="001259E4" w:rsidRDefault="00725ED9" w:rsidP="00AE68A8">
            <w:pPr>
              <w:pStyle w:val="Ttulo"/>
            </w:pPr>
            <w:r>
              <w:t>Alberto</w:t>
            </w:r>
            <w:r w:rsidR="00E77B5E" w:rsidRPr="001259E4">
              <w:rPr>
                <w:lang w:bidi="es-ES"/>
              </w:rPr>
              <w:br/>
            </w:r>
            <w:r>
              <w:t>Benito Molina</w:t>
            </w:r>
          </w:p>
        </w:tc>
      </w:tr>
      <w:tr w:rsidR="00E77B5E" w:rsidRPr="001259E4" w14:paraId="3E926AF3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1B1FC571" w14:textId="77777777" w:rsidR="00E77B5E" w:rsidRPr="001259E4" w:rsidRDefault="00E77B5E" w:rsidP="00AE68A8"/>
        </w:tc>
        <w:tc>
          <w:tcPr>
            <w:tcW w:w="423" w:type="dxa"/>
            <w:vMerge/>
          </w:tcPr>
          <w:p w14:paraId="2CE64789" w14:textId="77777777" w:rsidR="00E77B5E" w:rsidRPr="001259E4" w:rsidRDefault="00E77B5E" w:rsidP="00AE68A8"/>
        </w:tc>
        <w:tc>
          <w:tcPr>
            <w:tcW w:w="3300" w:type="dxa"/>
            <w:vAlign w:val="bottom"/>
          </w:tcPr>
          <w:p w14:paraId="19531130" w14:textId="6682DCFB" w:rsidR="00E77B5E" w:rsidRPr="001259E4" w:rsidRDefault="00634955" w:rsidP="009B591F">
            <w:r>
              <w:t>Madrid a</w:t>
            </w:r>
            <w:r w:rsidR="00725ED9">
              <w:t xml:space="preserve"> </w:t>
            </w:r>
            <w:r>
              <w:t xml:space="preserve">20 de mayo de </w:t>
            </w:r>
            <w:r w:rsidR="00725ED9">
              <w:t>2021</w:t>
            </w:r>
          </w:p>
          <w:p w14:paraId="22C71DAE" w14:textId="61CC8450" w:rsidR="00E77B5E" w:rsidRPr="001259E4" w:rsidRDefault="0046605A" w:rsidP="009B591F">
            <w:pPr>
              <w:pStyle w:val="Contacto"/>
            </w:pPr>
            <w:r>
              <w:t>Andrés Palacios</w:t>
            </w:r>
          </w:p>
          <w:p w14:paraId="4BCA5B60" w14:textId="793B96FB" w:rsidR="00E77B5E" w:rsidRPr="001259E4" w:rsidRDefault="0046605A" w:rsidP="009B591F">
            <w:pPr>
              <w:pStyle w:val="Contacto"/>
            </w:pPr>
            <w:r>
              <w:t>Director</w:t>
            </w:r>
          </w:p>
          <w:p w14:paraId="2D205070" w14:textId="0F2E2803" w:rsidR="00E77B5E" w:rsidRPr="001259E4" w:rsidRDefault="0046605A" w:rsidP="009B591F">
            <w:pPr>
              <w:pStyle w:val="Contacto"/>
            </w:pPr>
            <w:r>
              <w:t>Grupo NS</w:t>
            </w:r>
          </w:p>
        </w:tc>
        <w:tc>
          <w:tcPr>
            <w:tcW w:w="3301" w:type="dxa"/>
            <w:vAlign w:val="bottom"/>
          </w:tcPr>
          <w:p w14:paraId="4BBA9501" w14:textId="094F6A6F" w:rsidR="00E77B5E" w:rsidRPr="001259E4" w:rsidRDefault="00AA0FAE" w:rsidP="009B591F">
            <w:pPr>
              <w:pStyle w:val="Contacto"/>
            </w:pPr>
            <w:r>
              <w:t>Doctor Castelo, 10 5ª Planta</w:t>
            </w:r>
          </w:p>
          <w:p w14:paraId="4FF329AB" w14:textId="4CE8B925" w:rsidR="00E77B5E" w:rsidRPr="001259E4" w:rsidRDefault="00AA0FAE" w:rsidP="009B591F">
            <w:pPr>
              <w:pStyle w:val="Contacto"/>
            </w:pPr>
            <w:r>
              <w:t>Madrid 28009 (Madrid)</w:t>
            </w:r>
          </w:p>
        </w:tc>
      </w:tr>
      <w:tr w:rsidR="00E77B5E" w:rsidRPr="001259E4" w14:paraId="4FCDACCA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121DC05A" w14:textId="77777777" w:rsidR="00E77B5E" w:rsidRPr="001259E4" w:rsidRDefault="00E77B5E" w:rsidP="00AE68A8"/>
        </w:tc>
        <w:tc>
          <w:tcPr>
            <w:tcW w:w="423" w:type="dxa"/>
            <w:vMerge/>
          </w:tcPr>
          <w:p w14:paraId="1A68E888" w14:textId="77777777" w:rsidR="00E77B5E" w:rsidRPr="001259E4" w:rsidRDefault="00E77B5E" w:rsidP="00AE68A8"/>
        </w:tc>
        <w:tc>
          <w:tcPr>
            <w:tcW w:w="6601" w:type="dxa"/>
            <w:gridSpan w:val="2"/>
            <w:vMerge w:val="restart"/>
          </w:tcPr>
          <w:p w14:paraId="45AD66D9" w14:textId="29D1986E" w:rsidR="00E77B5E" w:rsidRPr="001259E4" w:rsidRDefault="00E77B5E" w:rsidP="00591125">
            <w:pPr>
              <w:pStyle w:val="Ttulo1"/>
              <w:jc w:val="both"/>
            </w:pPr>
            <w:r w:rsidRPr="001259E4">
              <w:rPr>
                <w:lang w:bidi="es-ES"/>
              </w:rPr>
              <w:t xml:space="preserve">Estimado </w:t>
            </w:r>
            <w:r w:rsidR="00AA0FAE">
              <w:t>Sr. Andrés Palacios</w:t>
            </w:r>
            <w:r w:rsidRPr="001259E4">
              <w:rPr>
                <w:lang w:bidi="es-ES"/>
              </w:rPr>
              <w:t>:</w:t>
            </w:r>
          </w:p>
          <w:p w14:paraId="09B857C8" w14:textId="6755094F" w:rsidR="00E77B5E" w:rsidRDefault="00D0464A" w:rsidP="00591125">
            <w:pPr>
              <w:jc w:val="both"/>
            </w:pPr>
            <w:r>
              <w:t xml:space="preserve">Mediante las plataformas de empleo existentes en internet he tenido conocimiento </w:t>
            </w:r>
            <w:r w:rsidR="00730C47">
              <w:t>de su empresa dedicada al desarrollo de nuevos softwares centrados en la integración de información y la implantación de soluciones integradas de gestión empresarial.</w:t>
            </w:r>
          </w:p>
          <w:p w14:paraId="3C465DC5" w14:textId="5A943C02" w:rsidR="006357F7" w:rsidRDefault="00730C47" w:rsidP="00591125">
            <w:pPr>
              <w:jc w:val="both"/>
            </w:pPr>
            <w:r>
              <w:t>Actualmente me encuentro estudiando el grado superior de desarrollo de aplicaciones multiplataforma (DAM) donde estoy adquiriendo numerosos conocimientos de programación en Java y gestión de bases de datos con SQL</w:t>
            </w:r>
            <w:r w:rsidR="002420DC">
              <w:t xml:space="preserve">. También he estudiado el grado de biología lo que me ha aportado una gran capacidad analítica y de investigación; </w:t>
            </w:r>
            <w:proofErr w:type="gramStart"/>
            <w:r w:rsidR="002420DC">
              <w:t>y</w:t>
            </w:r>
            <w:proofErr w:type="gramEnd"/>
            <w:r w:rsidR="002420DC">
              <w:t xml:space="preserve"> por otro lado, también he estado trabajando durante 3 años en el casino de Gran vía donde he llegado a ejercer, en ocasiones, la función de responsable de caja, lo que me ha aportado también una buena experiencia a la hora de trabajar en grupo y de gestionar al personal del cual era responsable. Por todo ello, considero que podría </w:t>
            </w:r>
            <w:r w:rsidR="006357F7">
              <w:t>ser un buen candidato para desempeñar la</w:t>
            </w:r>
            <w:r w:rsidR="002B0F3A">
              <w:t>s</w:t>
            </w:r>
            <w:r w:rsidR="006357F7">
              <w:t xml:space="preserve"> funciones de desarrollo y mantenimiento de aplicaciones software que realiza su empresa.</w:t>
            </w:r>
          </w:p>
          <w:p w14:paraId="4452F8E9" w14:textId="5E2D787E" w:rsidR="00730C47" w:rsidRDefault="002B0F3A" w:rsidP="00591125">
            <w:pPr>
              <w:jc w:val="both"/>
            </w:pPr>
            <w:r>
              <w:t>Con la presente le adjunto mi curriculum vitae. Quedando a su entera disposición para realizar</w:t>
            </w:r>
            <w:r w:rsidR="00591125">
              <w:t xml:space="preserve"> una futura entrevista donde detallarle mis experiencias y conocimientos; así como, las aportaciones que podría realizar en su empresa.</w:t>
            </w:r>
          </w:p>
          <w:p w14:paraId="000C46FD" w14:textId="01F89D55" w:rsidR="00E77B5E" w:rsidRPr="001259E4" w:rsidRDefault="00591125" w:rsidP="00591125">
            <w:pPr>
              <w:jc w:val="both"/>
            </w:pPr>
            <w:r>
              <w:t>Quedo a la espera de noticias suyas y deseando poder entrevistarme con usted. Le saluda atentamente,</w:t>
            </w:r>
          </w:p>
          <w:p w14:paraId="720BF548" w14:textId="63B3C3D0" w:rsidR="00E77B5E" w:rsidRPr="001259E4" w:rsidRDefault="00725ED9" w:rsidP="00591125">
            <w:pPr>
              <w:jc w:val="both"/>
            </w:pPr>
            <w:r>
              <w:t>Alberto</w:t>
            </w:r>
            <w:r w:rsidR="00591125">
              <w:t xml:space="preserve"> Benito Molina</w:t>
            </w:r>
          </w:p>
        </w:tc>
      </w:tr>
      <w:tr w:rsidR="00E77B5E" w:rsidRPr="001259E4" w14:paraId="4EC01BE0" w14:textId="77777777" w:rsidTr="00E77B5E">
        <w:trPr>
          <w:trHeight w:val="1164"/>
        </w:trPr>
        <w:tc>
          <w:tcPr>
            <w:tcW w:w="719" w:type="dxa"/>
          </w:tcPr>
          <w:p w14:paraId="206A9C93" w14:textId="77777777" w:rsidR="00E77B5E" w:rsidRPr="001259E4" w:rsidRDefault="00E77B5E" w:rsidP="00AE68A8"/>
        </w:tc>
        <w:tc>
          <w:tcPr>
            <w:tcW w:w="2940" w:type="dxa"/>
            <w:gridSpan w:val="2"/>
          </w:tcPr>
          <w:p w14:paraId="3505690D" w14:textId="77777777" w:rsidR="00E77B5E" w:rsidRPr="001259E4" w:rsidRDefault="00E77B5E" w:rsidP="00AE68A8"/>
        </w:tc>
        <w:tc>
          <w:tcPr>
            <w:tcW w:w="423" w:type="dxa"/>
            <w:vMerge/>
          </w:tcPr>
          <w:p w14:paraId="2B9BF3A9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18DF6F5E" w14:textId="77777777" w:rsidR="00E77B5E" w:rsidRPr="001259E4" w:rsidRDefault="00E77B5E" w:rsidP="00AE68A8"/>
        </w:tc>
      </w:tr>
      <w:tr w:rsidR="00E77B5E" w:rsidRPr="001259E4" w14:paraId="08318F32" w14:textId="77777777" w:rsidTr="00E77B5E">
        <w:trPr>
          <w:trHeight w:val="543"/>
        </w:trPr>
        <w:tc>
          <w:tcPr>
            <w:tcW w:w="719" w:type="dxa"/>
          </w:tcPr>
          <w:p w14:paraId="3AFA3917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C6D0398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0453614C" wp14:editId="0DC85C55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DEAE6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9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D2FA8B2" w14:textId="20167026" w:rsidR="00E77B5E" w:rsidRPr="001259E4" w:rsidRDefault="00725ED9" w:rsidP="00AE68A8">
            <w:pPr>
              <w:pStyle w:val="Informacin"/>
            </w:pPr>
            <w:r>
              <w:t>Callao, 39 6ºC</w:t>
            </w:r>
          </w:p>
          <w:p w14:paraId="608607FD" w14:textId="77777777" w:rsidR="00E77B5E" w:rsidRDefault="00725ED9" w:rsidP="00AE68A8">
            <w:pPr>
              <w:pStyle w:val="Informacin"/>
            </w:pPr>
            <w:r>
              <w:t>Fuenlabrada 28945</w:t>
            </w:r>
          </w:p>
          <w:p w14:paraId="5867A3A2" w14:textId="218BD243" w:rsidR="00725ED9" w:rsidRPr="001259E4" w:rsidRDefault="00725ED9" w:rsidP="00AE68A8">
            <w:pPr>
              <w:pStyle w:val="Informacin"/>
            </w:pPr>
            <w:r>
              <w:t>(Madrid)</w:t>
            </w:r>
          </w:p>
        </w:tc>
        <w:tc>
          <w:tcPr>
            <w:tcW w:w="423" w:type="dxa"/>
            <w:vMerge/>
          </w:tcPr>
          <w:p w14:paraId="1AFD5825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042B3233" w14:textId="77777777" w:rsidR="00E77B5E" w:rsidRPr="001259E4" w:rsidRDefault="00E77B5E" w:rsidP="00AE68A8"/>
        </w:tc>
      </w:tr>
      <w:tr w:rsidR="00E77B5E" w:rsidRPr="001259E4" w14:paraId="20EC755B" w14:textId="77777777" w:rsidTr="00E77B5E">
        <w:trPr>
          <w:trHeight w:val="183"/>
        </w:trPr>
        <w:tc>
          <w:tcPr>
            <w:tcW w:w="719" w:type="dxa"/>
          </w:tcPr>
          <w:p w14:paraId="704F1B45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25D6296B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23FFB162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2344C955" w14:textId="77777777" w:rsidR="00E77B5E" w:rsidRPr="001259E4" w:rsidRDefault="00E77B5E" w:rsidP="00AE68A8"/>
        </w:tc>
      </w:tr>
      <w:tr w:rsidR="00E77B5E" w:rsidRPr="001259E4" w14:paraId="7E8B6E21" w14:textId="77777777" w:rsidTr="00E77B5E">
        <w:trPr>
          <w:trHeight w:val="624"/>
        </w:trPr>
        <w:tc>
          <w:tcPr>
            <w:tcW w:w="719" w:type="dxa"/>
          </w:tcPr>
          <w:p w14:paraId="2A5EF5BB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805E053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5A8AD370" wp14:editId="1ADE501F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E318A1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21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347B9E61" w14:textId="3EAAFA49" w:rsidR="00E77B5E" w:rsidRPr="001259E4" w:rsidRDefault="00725ED9" w:rsidP="00AE68A8">
            <w:pPr>
              <w:pStyle w:val="Informacin"/>
            </w:pPr>
            <w:r>
              <w:t>+34 660612454</w:t>
            </w:r>
          </w:p>
        </w:tc>
        <w:tc>
          <w:tcPr>
            <w:tcW w:w="423" w:type="dxa"/>
            <w:vMerge/>
          </w:tcPr>
          <w:p w14:paraId="0577BAFF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5D4D6E40" w14:textId="77777777" w:rsidR="00E77B5E" w:rsidRPr="001259E4" w:rsidRDefault="00E77B5E" w:rsidP="00AE68A8"/>
        </w:tc>
      </w:tr>
      <w:tr w:rsidR="00E77B5E" w:rsidRPr="001259E4" w14:paraId="62539A51" w14:textId="77777777" w:rsidTr="00E77B5E">
        <w:trPr>
          <w:trHeight w:val="183"/>
        </w:trPr>
        <w:tc>
          <w:tcPr>
            <w:tcW w:w="719" w:type="dxa"/>
          </w:tcPr>
          <w:p w14:paraId="460CE2DF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77685AA7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796AAA1B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0C0CCE50" w14:textId="77777777" w:rsidR="00E77B5E" w:rsidRPr="001259E4" w:rsidRDefault="00E77B5E" w:rsidP="00AE68A8"/>
        </w:tc>
      </w:tr>
      <w:tr w:rsidR="00E77B5E" w:rsidRPr="001259E4" w14:paraId="6E63747F" w14:textId="77777777" w:rsidTr="00E77B5E">
        <w:trPr>
          <w:trHeight w:val="633"/>
        </w:trPr>
        <w:tc>
          <w:tcPr>
            <w:tcW w:w="719" w:type="dxa"/>
          </w:tcPr>
          <w:p w14:paraId="3C540BAA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50445B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5DB48655" wp14:editId="7192593F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75C6D3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23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55B61D3" w14:textId="56A54DE7" w:rsidR="00E77B5E" w:rsidRPr="001259E4" w:rsidRDefault="00725ED9" w:rsidP="00AE68A8">
            <w:pPr>
              <w:pStyle w:val="Informacin"/>
            </w:pPr>
            <w:r>
              <w:t>Alb.benito.molina@gmail.com</w:t>
            </w:r>
          </w:p>
        </w:tc>
        <w:tc>
          <w:tcPr>
            <w:tcW w:w="423" w:type="dxa"/>
            <w:vMerge/>
          </w:tcPr>
          <w:p w14:paraId="5DC4C4C6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60BDDA10" w14:textId="77777777" w:rsidR="00E77B5E" w:rsidRPr="001259E4" w:rsidRDefault="00E77B5E" w:rsidP="00AE68A8"/>
        </w:tc>
      </w:tr>
      <w:tr w:rsidR="00E77B5E" w:rsidRPr="001259E4" w14:paraId="6AD928F1" w14:textId="77777777" w:rsidTr="00E77B5E">
        <w:trPr>
          <w:trHeight w:val="174"/>
        </w:trPr>
        <w:tc>
          <w:tcPr>
            <w:tcW w:w="719" w:type="dxa"/>
          </w:tcPr>
          <w:p w14:paraId="7879206C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59DDCBD7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2CE1D3A5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6E8120ED" w14:textId="77777777" w:rsidR="00E77B5E" w:rsidRPr="001259E4" w:rsidRDefault="00E77B5E" w:rsidP="00AE68A8"/>
        </w:tc>
      </w:tr>
      <w:tr w:rsidR="00E77B5E" w:rsidRPr="001259E4" w14:paraId="5E94C79E" w14:textId="77777777" w:rsidTr="00E77B5E">
        <w:trPr>
          <w:trHeight w:val="633"/>
        </w:trPr>
        <w:tc>
          <w:tcPr>
            <w:tcW w:w="719" w:type="dxa"/>
          </w:tcPr>
          <w:p w14:paraId="2804A7B4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5A26B7F" w14:textId="14599EF8"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14:paraId="5302CF70" w14:textId="455CCE0D"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14:paraId="2DDCCF89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0B127810" w14:textId="77777777" w:rsidR="00E77B5E" w:rsidRPr="001259E4" w:rsidRDefault="00E77B5E" w:rsidP="00AE68A8"/>
        </w:tc>
      </w:tr>
      <w:tr w:rsidR="00E77B5E" w:rsidRPr="001259E4" w14:paraId="30921060" w14:textId="77777777" w:rsidTr="00E77B5E">
        <w:trPr>
          <w:trHeight w:val="2448"/>
        </w:trPr>
        <w:tc>
          <w:tcPr>
            <w:tcW w:w="719" w:type="dxa"/>
          </w:tcPr>
          <w:p w14:paraId="0CBACF05" w14:textId="77777777" w:rsidR="00E77B5E" w:rsidRPr="001259E4" w:rsidRDefault="00E77B5E" w:rsidP="00AE68A8"/>
        </w:tc>
        <w:tc>
          <w:tcPr>
            <w:tcW w:w="2940" w:type="dxa"/>
            <w:gridSpan w:val="2"/>
          </w:tcPr>
          <w:p w14:paraId="75A4A564" w14:textId="77777777" w:rsidR="00E77B5E" w:rsidRPr="001259E4" w:rsidRDefault="00E77B5E" w:rsidP="00AE68A8"/>
        </w:tc>
        <w:tc>
          <w:tcPr>
            <w:tcW w:w="423" w:type="dxa"/>
          </w:tcPr>
          <w:p w14:paraId="4869DE78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2088863A" w14:textId="77777777" w:rsidR="00E77B5E" w:rsidRPr="001259E4" w:rsidRDefault="00E77B5E" w:rsidP="00AE68A8"/>
        </w:tc>
      </w:tr>
    </w:tbl>
    <w:p w14:paraId="6E8AFA47" w14:textId="77777777" w:rsidR="007F5B63" w:rsidRPr="001259E4" w:rsidRDefault="007F5B63" w:rsidP="009B591F"/>
    <w:sectPr w:rsidR="007F5B63" w:rsidRPr="001259E4" w:rsidSect="00725ED9">
      <w:headerReference w:type="default" r:id="rId24"/>
      <w:type w:val="continuous"/>
      <w:pgSz w:w="11906" w:h="16838" w:code="9"/>
      <w:pgMar w:top="2127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44906" w14:textId="77777777" w:rsidR="00481CA4" w:rsidRDefault="00481CA4" w:rsidP="00590471">
      <w:r>
        <w:separator/>
      </w:r>
    </w:p>
  </w:endnote>
  <w:endnote w:type="continuationSeparator" w:id="0">
    <w:p w14:paraId="15ACDC7C" w14:textId="77777777" w:rsidR="00481CA4" w:rsidRDefault="00481CA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4125A" w14:textId="77777777" w:rsidR="00481CA4" w:rsidRDefault="00481CA4" w:rsidP="00590471">
      <w:r>
        <w:separator/>
      </w:r>
    </w:p>
  </w:footnote>
  <w:footnote w:type="continuationSeparator" w:id="0">
    <w:p w14:paraId="361B8AB7" w14:textId="77777777" w:rsidR="00481CA4" w:rsidRDefault="00481CA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DCC5" w14:textId="77777777" w:rsidR="00590471" w:rsidRPr="001259E4" w:rsidRDefault="00AE68A8" w:rsidP="00060042">
    <w:pPr>
      <w:pStyle w:val="Textoindependiente"/>
    </w:pPr>
    <w:r w:rsidRPr="001259E4"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521F131" wp14:editId="022E976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36F1ED5" id="Grupo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F4"/>
    <w:rsid w:val="00055B72"/>
    <w:rsid w:val="00060042"/>
    <w:rsid w:val="000645FE"/>
    <w:rsid w:val="0008685D"/>
    <w:rsid w:val="00112FD7"/>
    <w:rsid w:val="001253DD"/>
    <w:rsid w:val="001259E4"/>
    <w:rsid w:val="00150ABD"/>
    <w:rsid w:val="00222466"/>
    <w:rsid w:val="00236632"/>
    <w:rsid w:val="002420DC"/>
    <w:rsid w:val="0029260E"/>
    <w:rsid w:val="002B0F3A"/>
    <w:rsid w:val="002B4549"/>
    <w:rsid w:val="00310F17"/>
    <w:rsid w:val="003326CB"/>
    <w:rsid w:val="00376291"/>
    <w:rsid w:val="003763B9"/>
    <w:rsid w:val="00380FD1"/>
    <w:rsid w:val="00383D02"/>
    <w:rsid w:val="00384CE1"/>
    <w:rsid w:val="0046605A"/>
    <w:rsid w:val="00481CA4"/>
    <w:rsid w:val="004B33F4"/>
    <w:rsid w:val="004D7B1F"/>
    <w:rsid w:val="004E158A"/>
    <w:rsid w:val="005471D7"/>
    <w:rsid w:val="00547933"/>
    <w:rsid w:val="00565C77"/>
    <w:rsid w:val="0056708E"/>
    <w:rsid w:val="005801E5"/>
    <w:rsid w:val="00590471"/>
    <w:rsid w:val="00591125"/>
    <w:rsid w:val="005D01FA"/>
    <w:rsid w:val="005D45DC"/>
    <w:rsid w:val="00634955"/>
    <w:rsid w:val="006357F7"/>
    <w:rsid w:val="006716D8"/>
    <w:rsid w:val="006920F0"/>
    <w:rsid w:val="006C020C"/>
    <w:rsid w:val="006D79A8"/>
    <w:rsid w:val="00725ED9"/>
    <w:rsid w:val="00730C47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6A14"/>
    <w:rsid w:val="009B591F"/>
    <w:rsid w:val="00A31B16"/>
    <w:rsid w:val="00A35914"/>
    <w:rsid w:val="00AA0FAE"/>
    <w:rsid w:val="00AE68A8"/>
    <w:rsid w:val="00B6466C"/>
    <w:rsid w:val="00B76CDA"/>
    <w:rsid w:val="00C14078"/>
    <w:rsid w:val="00C83A18"/>
    <w:rsid w:val="00CC1E8B"/>
    <w:rsid w:val="00CD2321"/>
    <w:rsid w:val="00CE1E3D"/>
    <w:rsid w:val="00D0464A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3AEC7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styleId="Mencionar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image" Target="media/image3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berto\AppData\Local\Microsoft\Office\16.0\DTS\es-ES%7b92B8AC2A-E0B6-499E-817E-A5ED20E6541B%7d\%7b69AF6450-874D-4638-85AF-DAD8E9A3E2FF%7dtf22746018_win32.dotx" TargetMode="Externa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B55637-969B-433D-BFDE-D41381A4AA2B}" type="doc">
      <dgm:prSet loTypeId="urn:microsoft.com/office/officeart/2008/layout/CircularPictureCallout" loCatId="picture" qsTypeId="urn:microsoft.com/office/officeart/2005/8/quickstyle/simple1" qsCatId="simple" csTypeId="urn:microsoft.com/office/officeart/2005/8/colors/accent1_2" csCatId="accent1" phldr="1"/>
      <dgm:spPr/>
    </dgm:pt>
    <dgm:pt modelId="{91EBFECF-FBE5-42C3-8467-2103EEE3D725}">
      <dgm:prSet phldrT="[Texto]"/>
      <dgm:spPr/>
      <dgm:t>
        <a:bodyPr/>
        <a:lstStyle/>
        <a:p>
          <a:r>
            <a:rPr lang="es-ES"/>
            <a:t> </a:t>
          </a:r>
        </a:p>
      </dgm:t>
    </dgm:pt>
    <dgm:pt modelId="{7399628E-B34A-49F3-A247-D41C68779942}" type="parTrans" cxnId="{D27C1099-C797-4E50-B497-393E181410A5}">
      <dgm:prSet/>
      <dgm:spPr/>
      <dgm:t>
        <a:bodyPr/>
        <a:lstStyle/>
        <a:p>
          <a:endParaRPr lang="es-ES"/>
        </a:p>
      </dgm:t>
    </dgm:pt>
    <dgm:pt modelId="{87B4329F-EC2C-4B01-9C2A-5DFAFCECD549}" type="sibTrans" cxnId="{D27C1099-C797-4E50-B497-393E181410A5}">
      <dgm:prSet/>
      <dgm:spPr>
        <a:blipFill>
          <a:blip xmlns:r="http://schemas.openxmlformats.org/officeDocument/2006/relationships" r:embed="rId1"/>
          <a:srcRect/>
          <a:stretch>
            <a:fillRect l="-7000" r="-7000"/>
          </a:stretch>
        </a:blipFill>
      </dgm:spPr>
      <dgm:t>
        <a:bodyPr/>
        <a:lstStyle/>
        <a:p>
          <a:endParaRPr lang="es-ES"/>
        </a:p>
      </dgm:t>
      <dgm:extLst>
        <a:ext uri="{E40237B7-FDA0-4F09-8148-C483321AD2D9}">
          <dgm14:cNvPr xmlns:dgm14="http://schemas.microsoft.com/office/drawing/2010/diagram" id="0" name="" descr="Un hombre con una camisa azul&#10;&#10;Descripción generada automáticamente"/>
        </a:ext>
      </dgm:extLst>
    </dgm:pt>
    <dgm:pt modelId="{1D1BC8F7-F92C-4DDE-909F-620C17A59149}" type="pres">
      <dgm:prSet presAssocID="{87B55637-969B-433D-BFDE-D41381A4AA2B}" presName="Name0" presStyleCnt="0">
        <dgm:presLayoutVars>
          <dgm:chMax val="7"/>
          <dgm:chPref val="7"/>
          <dgm:dir/>
        </dgm:presLayoutVars>
      </dgm:prSet>
      <dgm:spPr/>
    </dgm:pt>
    <dgm:pt modelId="{BA60EF16-899B-4DD3-8C35-21F4745F1EA3}" type="pres">
      <dgm:prSet presAssocID="{87B55637-969B-433D-BFDE-D41381A4AA2B}" presName="Name1" presStyleCnt="0"/>
      <dgm:spPr/>
    </dgm:pt>
    <dgm:pt modelId="{64D4F1E4-FF09-4947-B672-B368D81AAB44}" type="pres">
      <dgm:prSet presAssocID="{87B4329F-EC2C-4B01-9C2A-5DFAFCECD549}" presName="picture_1" presStyleCnt="0"/>
      <dgm:spPr/>
    </dgm:pt>
    <dgm:pt modelId="{C26252DC-30E2-4B4F-9D6B-2470FBEFE7CA}" type="pres">
      <dgm:prSet presAssocID="{87B4329F-EC2C-4B01-9C2A-5DFAFCECD549}" presName="pictureRepeatNode" presStyleLbl="alignImgPlace1" presStyleIdx="0" presStyleCnt="1" custScaleX="134806" custScaleY="135360" custLinFactNeighborX="-32045" custLinFactNeighborY="-13194"/>
      <dgm:spPr/>
    </dgm:pt>
    <dgm:pt modelId="{32307CF0-ADAF-4FF1-AC18-4682AAA14405}" type="pres">
      <dgm:prSet presAssocID="{91EBFECF-FBE5-42C3-8467-2103EEE3D725}" presName="text_1" presStyleLbl="node1" presStyleIdx="0" presStyleCnt="0">
        <dgm:presLayoutVars>
          <dgm:bulletEnabled val="1"/>
        </dgm:presLayoutVars>
      </dgm:prSet>
      <dgm:spPr/>
    </dgm:pt>
  </dgm:ptLst>
  <dgm:cxnLst>
    <dgm:cxn modelId="{865B9136-4DE6-45F0-B80A-6B0F5B6DFFA6}" type="presOf" srcId="{91EBFECF-FBE5-42C3-8467-2103EEE3D725}" destId="{32307CF0-ADAF-4FF1-AC18-4682AAA14405}" srcOrd="0" destOrd="0" presId="urn:microsoft.com/office/officeart/2008/layout/CircularPictureCallout"/>
    <dgm:cxn modelId="{45CEE659-C157-441F-A220-66C72E7A058C}" type="presOf" srcId="{87B4329F-EC2C-4B01-9C2A-5DFAFCECD549}" destId="{C26252DC-30E2-4B4F-9D6B-2470FBEFE7CA}" srcOrd="0" destOrd="0" presId="urn:microsoft.com/office/officeart/2008/layout/CircularPictureCallout"/>
    <dgm:cxn modelId="{D27C1099-C797-4E50-B497-393E181410A5}" srcId="{87B55637-969B-433D-BFDE-D41381A4AA2B}" destId="{91EBFECF-FBE5-42C3-8467-2103EEE3D725}" srcOrd="0" destOrd="0" parTransId="{7399628E-B34A-49F3-A247-D41C68779942}" sibTransId="{87B4329F-EC2C-4B01-9C2A-5DFAFCECD549}"/>
    <dgm:cxn modelId="{ACB85AE6-C256-4F4B-97BB-2FFE347AB0B7}" type="presOf" srcId="{87B55637-969B-433D-BFDE-D41381A4AA2B}" destId="{1D1BC8F7-F92C-4DDE-909F-620C17A59149}" srcOrd="0" destOrd="0" presId="urn:microsoft.com/office/officeart/2008/layout/CircularPictureCallout"/>
    <dgm:cxn modelId="{E33AB284-F80E-4C1D-A199-5CAC990637B2}" type="presParOf" srcId="{1D1BC8F7-F92C-4DDE-909F-620C17A59149}" destId="{BA60EF16-899B-4DD3-8C35-21F4745F1EA3}" srcOrd="0" destOrd="0" presId="urn:microsoft.com/office/officeart/2008/layout/CircularPictureCallout"/>
    <dgm:cxn modelId="{4131BD59-BA69-44F3-8B68-9A44937673FB}" type="presParOf" srcId="{BA60EF16-899B-4DD3-8C35-21F4745F1EA3}" destId="{64D4F1E4-FF09-4947-B672-B368D81AAB44}" srcOrd="0" destOrd="0" presId="urn:microsoft.com/office/officeart/2008/layout/CircularPictureCallout"/>
    <dgm:cxn modelId="{5C62816A-5E7B-45E0-8256-9C6923D24720}" type="presParOf" srcId="{64D4F1E4-FF09-4947-B672-B368D81AAB44}" destId="{C26252DC-30E2-4B4F-9D6B-2470FBEFE7CA}" srcOrd="0" destOrd="0" presId="urn:microsoft.com/office/officeart/2008/layout/CircularPictureCallout"/>
    <dgm:cxn modelId="{467A17D3-2AAD-4F7A-BC8C-35B4D8FE2946}" type="presParOf" srcId="{BA60EF16-899B-4DD3-8C35-21F4745F1EA3}" destId="{32307CF0-ADAF-4FF1-AC18-4682AAA14405}" srcOrd="1" destOrd="0" presId="urn:microsoft.com/office/officeart/2008/layout/CircularPictureCallou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6252DC-30E2-4B4F-9D6B-2470FBEFE7CA}">
      <dsp:nvSpPr>
        <dsp:cNvPr id="0" name=""/>
        <dsp:cNvSpPr/>
      </dsp:nvSpPr>
      <dsp:spPr>
        <a:xfrm>
          <a:off x="7613" y="582"/>
          <a:ext cx="1859271" cy="1866912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7000" r="-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2307CF0-ADAF-4FF1-AC18-4682AAA14405}">
      <dsp:nvSpPr>
        <dsp:cNvPr id="0" name=""/>
        <dsp:cNvSpPr/>
      </dsp:nvSpPr>
      <dsp:spPr>
        <a:xfrm>
          <a:off x="937869" y="1158768"/>
          <a:ext cx="882700" cy="455142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3200" kern="1200"/>
            <a:t> </a:t>
          </a:r>
        </a:p>
      </dsp:txBody>
      <dsp:txXfrm>
        <a:off x="937869" y="1158768"/>
        <a:ext cx="882700" cy="455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CircularPictureCallout">
  <dgm:title val=""/>
  <dgm:desc val=""/>
  <dgm:catLst>
    <dgm:cat type="picture" pri="2000"/>
    <dgm:cat type="pictureconvert" pri="2000"/>
  </dgm:catLst>
  <dgm:sampData>
    <dgm:dataModel>
      <dgm:ptLst>
        <dgm:pt modelId="0" type="doc"/>
        <dgm:pt modelId="1"/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2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axis="ch" ptType="node" func="cnt" op="lte" val="1">
          <dgm:constrLst>
            <dgm:constr type="h" for="ch" forName="picture_1" refType="h"/>
            <dgm:constr type="w" for="ch" forName="picture_1" refType="h" refFor="ch" refForName="picture_1" op="equ"/>
            <dgm:constr type="l" for="ch" forName="picture_1"/>
            <dgm:constr type="t" for="ch" forName="picture_1"/>
            <dgm:constr type="w" for="ch" forName="text_1" refType="w" refFor="ch" refForName="picture_1" fact="0.64"/>
            <dgm:constr type="h" for="ch" forName="text_1" refType="h" refFor="ch" refForName="picture_1" fact="0.33"/>
            <dgm:constr type="l" for="ch" forName="text_1" refType="w" refFor="ch" refForName="picture_1" fact="0.18"/>
            <dgm:constr type="t" for="ch" forName="text_1" refType="h" refFor="ch" refForName="picture_1" fact="0.531"/>
          </dgm:constrLst>
        </dgm:if>
        <dgm:if name="Name4" axis="ch" ptType="node" func="cnt" op="lte" val="2">
          <dgm:choose name="Name5">
            <dgm:if name="Name6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5"/>
                <dgm:constr type="h" for="ch" forName="picture_2" refType="h" refFor="ch" refForName="picture_1" fact="0.5"/>
                <dgm:constr type="l" for="ch" forName="picture_2" refType="w" refFor="ch" refForName="picture_1" fact="1.21"/>
                <dgm:constr type="ctrY" for="ch" forName="picture_2" refType="h" refFor="ch" refForName="picture_1" fact="0.5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</dgm:constrLst>
            </dgm:if>
            <dgm:else name="Name7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5"/>
                <dgm:constr type="h" for="ch" forName="picture_2" refType="h" refFor="ch" refForName="picture_1" fact="0.5"/>
                <dgm:constr type="r" for="ch" forName="picture_2" refType="w"/>
                <dgm:constr type="rOff" for="ch" forName="picture_2" refType="w" refFor="ch" refForName="picture_1" fact="-1.21"/>
                <dgm:constr type="ctrY" for="ch" forName="picture_2" refType="h" refFor="ch" refForName="picture_1" fact="0.5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</dgm:constrLst>
            </dgm:else>
          </dgm:choose>
        </dgm:if>
        <dgm:if name="Name8" axis="ch" ptType="node" func="cnt" op="lte" val="3">
          <dgm:choose name="Name9">
            <dgm:if name="Name10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375"/>
                <dgm:constr type="h" for="ch" forName="picture_2" refType="h" refFor="ch" refForName="picture_1" fact="0.375"/>
                <dgm:constr type="l" for="ch" forName="picture_2" refType="w" refFor="ch" refForName="picture_1" fact="1.21"/>
                <dgm:constr type="ctrY" for="ch" forName="picture_2" refType="h" refFor="ch" refForName="picture_1" fact="0.1875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375"/>
                <dgm:constr type="h" for="ch" forName="picture_3" refType="h" refFor="ch" refForName="picture_1" fact="0.375"/>
                <dgm:constr type="l" for="ch" forName="picture_3" refType="w" refFor="ch" refForName="picture_1" fact="1.21"/>
                <dgm:constr type="ctrY" for="ch" forName="picture_3" refType="h" refFor="ch" refForName="picture_1" fact="0.8125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</dgm:constrLst>
            </dgm:if>
            <dgm:else name="Name11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375"/>
                <dgm:constr type="h" for="ch" forName="picture_2" refType="h" refFor="ch" refForName="picture_1" fact="0.375"/>
                <dgm:constr type="r" for="ch" forName="picture_2" refType="w"/>
                <dgm:constr type="rOff" for="ch" forName="picture_2" refType="w" refFor="ch" refForName="picture_1" fact="-1.21"/>
                <dgm:constr type="ctrY" for="ch" forName="picture_2" refType="h" refFor="ch" refForName="picture_1" fact="0.1875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375"/>
                <dgm:constr type="h" for="ch" forName="picture_3" refType="h" refFor="ch" refForName="picture_1" fact="0.375"/>
                <dgm:constr type="r" for="ch" forName="picture_3" refType="w"/>
                <dgm:constr type="rOff" for="ch" forName="picture_3" refType="w" refFor="ch" refForName="picture_1" fact="-1.21"/>
                <dgm:constr type="ctrY" for="ch" forName="picture_3" refType="h" refFor="ch" refForName="picture_1" fact="0.8125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</dgm:constrLst>
            </dgm:else>
          </dgm:choose>
        </dgm:if>
        <dgm:if name="Name12" axis="ch" ptType="node" func="cnt" op="lte" val="4">
          <dgm:choose name="Name13">
            <dgm:if name="Name14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3"/>
                <dgm:constr type="h" for="ch" forName="picture_2" refType="h" refFor="ch" refForName="picture_1" fact="0.3"/>
                <dgm:constr type="l" for="ch" forName="picture_2" refType="w" refFor="ch" refForName="picture_1" fact="1.354"/>
                <dgm:constr type="ctrY" for="ch" forName="picture_2" refType="h" refFor="ch" refForName="picture_1" fact="0.15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3"/>
                <dgm:constr type="h" for="ch" forName="picture_3" refType="h" refFor="ch" refForName="picture_1" fact="0.3"/>
                <dgm:constr type="l" for="ch" forName="picture_3" refType="w" refFor="ch" refForName="picture_1" fact="1.21"/>
                <dgm:constr type="ctrY" for="ch" forName="picture_3" refType="h" refFor="ch" refForName="picture_1" fact="0.5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3"/>
                <dgm:constr type="h" for="ch" forName="picture_4" refType="h" refFor="ch" refForName="picture_1" fact="0.3"/>
                <dgm:constr type="l" for="ch" forName="picture_4" refType="w" refFor="ch" refForName="picture_1" fact="1.354"/>
                <dgm:constr type="ctrY" for="ch" forName="picture_4" refType="h" refFor="ch" refForName="picture_1" fact="0.85"/>
                <dgm:constr type="l" for="ch" forName="line_4" refType="ctrX" refFor="ch" refForName="picture_1"/>
                <dgm:constr type="h" for="ch" forName="line_4"/>
                <dgm:constr type="r" for="ch" forName="line_4" refType="ctrX" refFor="ch" refForName="picture_4"/>
                <dgm:constr type="ctrY" for="ch" forName="line_4" refType="ctrY" refFor="ch" refForName="picture_4"/>
                <dgm:constr type="r" for="ch" forName="textparent_4" refType="w"/>
                <dgm:constr type="h" for="ch" forName="textparent_4" refType="h" refFor="ch" refForName="picture_4"/>
                <dgm:constr type="l" for="ch" forName="textparent_4" refType="r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</dgm:constrLst>
            </dgm:if>
            <dgm:else name="Name15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3"/>
                <dgm:constr type="h" for="ch" forName="picture_2" refType="h" refFor="ch" refForName="picture_1" fact="0.3"/>
                <dgm:constr type="r" for="ch" forName="picture_2" refType="w"/>
                <dgm:constr type="rOff" for="ch" forName="picture_2" refType="w" refFor="ch" refForName="picture_1" fact="-1.354"/>
                <dgm:constr type="ctrY" for="ch" forName="picture_2" refType="h" refFor="ch" refForName="picture_1" fact="0.15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3"/>
                <dgm:constr type="h" for="ch" forName="picture_3" refType="h" refFor="ch" refForName="picture_1" fact="0.3"/>
                <dgm:constr type="r" for="ch" forName="picture_3" refType="w"/>
                <dgm:constr type="rOff" for="ch" forName="picture_3" refType="w" refFor="ch" refForName="picture_1" fact="-1.21"/>
                <dgm:constr type="ctrY" for="ch" forName="picture_3" refType="h" refFor="ch" refForName="picture_1" fact="0.5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3"/>
                <dgm:constr type="h" for="ch" forName="picture_4" refType="h" refFor="ch" refForName="picture_1" fact="0.3"/>
                <dgm:constr type="r" for="ch" forName="picture_4" refType="w"/>
                <dgm:constr type="rOff" for="ch" forName="picture_4" refType="w" refFor="ch" refForName="picture_1" fact="-1.354"/>
                <dgm:constr type="ctrY" for="ch" forName="picture_4" refType="h" refFor="ch" refForName="picture_1" fact="0.85"/>
                <dgm:constr type="r" for="ch" forName="line_4" refType="ctrX" refFor="ch" refForName="picture_1"/>
                <dgm:constr type="h" for="ch" forName="line_4"/>
                <dgm:constr type="l" for="ch" forName="line_4" refType="ctrX" refFor="ch" refForName="picture_4"/>
                <dgm:constr type="ctrY" for="ch" forName="line_4" refType="ctrY" refFor="ch" refForName="picture_4"/>
                <dgm:constr type="l" for="ch" forName="textparent_4"/>
                <dgm:constr type="h" for="ch" forName="textparent_4" refType="h" refFor="ch" refForName="picture_4"/>
                <dgm:constr type="r" for="ch" forName="textparent_4" refType="l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</dgm:constrLst>
            </dgm:else>
          </dgm:choose>
        </dgm:if>
        <dgm:if name="Name16" axis="ch" ptType="node" func="cnt" op="lte" val="5">
          <dgm:choose name="Name17">
            <dgm:if name="Name18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22"/>
                <dgm:constr type="h" for="ch" forName="picture_2" refType="h" refFor="ch" refForName="picture_1" fact="0.22"/>
                <dgm:constr type="l" for="ch" forName="picture_2" refType="w" refFor="ch" refForName="picture_1" fact="1.375"/>
                <dgm:constr type="ctrY" for="ch" forName="picture_2" refType="h" refFor="ch" refForName="picture_1" fact="0.11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22"/>
                <dgm:constr type="h" for="ch" forName="picture_3" refType="h" refFor="ch" refForName="picture_1" fact="0.22"/>
                <dgm:constr type="l" for="ch" forName="picture_3" refType="w" refFor="ch" refForName="picture_1" fact="1.21"/>
                <dgm:constr type="ctrY" for="ch" forName="picture_3" refType="h" refFor="ch" refForName="picture_1" fact="0.353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22"/>
                <dgm:constr type="h" for="ch" forName="picture_4" refType="h" refFor="ch" refForName="picture_1" fact="0.22"/>
                <dgm:constr type="l" for="ch" forName="picture_4" refType="w" refFor="ch" refForName="picture_1" fact="1.21"/>
                <dgm:constr type="ctrY" for="ch" forName="picture_4" refType="h" refFor="ch" refForName="picture_1" fact="0.647"/>
                <dgm:constr type="l" for="ch" forName="line_4" refType="ctrX" refFor="ch" refForName="picture_1"/>
                <dgm:constr type="h" for="ch" forName="line_4"/>
                <dgm:constr type="r" for="ch" forName="line_4" refType="ctrX" refFor="ch" refForName="picture_4"/>
                <dgm:constr type="ctrY" for="ch" forName="line_4" refType="ctrY" refFor="ch" refForName="picture_4"/>
                <dgm:constr type="r" for="ch" forName="textparent_4" refType="w"/>
                <dgm:constr type="h" for="ch" forName="textparent_4" refType="h" refFor="ch" refForName="picture_4"/>
                <dgm:constr type="l" for="ch" forName="textparent_4" refType="r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22"/>
                <dgm:constr type="h" for="ch" forName="picture_5" refType="h" refFor="ch" refForName="picture_1" fact="0.22"/>
                <dgm:constr type="l" for="ch" forName="picture_5" refType="w" refFor="ch" refForName="picture_1" fact="1.375"/>
                <dgm:constr type="ctrY" for="ch" forName="picture_5" refType="h" refFor="ch" refForName="picture_1" fact="0.89"/>
                <dgm:constr type="l" for="ch" forName="line_5" refType="ctrX" refFor="ch" refForName="picture_1"/>
                <dgm:constr type="h" for="ch" forName="line_5"/>
                <dgm:constr type="r" for="ch" forName="line_5" refType="ctrX" refFor="ch" refForName="picture_5"/>
                <dgm:constr type="ctrY" for="ch" forName="line_5" refType="ctrY" refFor="ch" refForName="picture_5"/>
                <dgm:constr type="r" for="ch" forName="textparent_5" refType="w"/>
                <dgm:constr type="h" for="ch" forName="textparent_5" refType="h" refFor="ch" refForName="picture_5"/>
                <dgm:constr type="l" for="ch" forName="textparent_5" refType="r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</dgm:constrLst>
            </dgm:if>
            <dgm:else name="Name19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22"/>
                <dgm:constr type="h" for="ch" forName="picture_2" refType="h" refFor="ch" refForName="picture_1" fact="0.22"/>
                <dgm:constr type="r" for="ch" forName="picture_2" refType="w"/>
                <dgm:constr type="rOff" for="ch" forName="picture_2" refType="w" refFor="ch" refForName="picture_1" fact="-1.375"/>
                <dgm:constr type="ctrY" for="ch" forName="picture_2" refType="h" refFor="ch" refForName="picture_1" fact="0.11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22"/>
                <dgm:constr type="h" for="ch" forName="picture_3" refType="h" refFor="ch" refForName="picture_1" fact="0.22"/>
                <dgm:constr type="r" for="ch" forName="picture_3" refType="w"/>
                <dgm:constr type="rOff" for="ch" forName="picture_3" refType="w" refFor="ch" refForName="picture_1" fact="-1.21"/>
                <dgm:constr type="ctrY" for="ch" forName="picture_3" refType="h" refFor="ch" refForName="picture_1" fact="0.353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22"/>
                <dgm:constr type="h" for="ch" forName="picture_4" refType="h" refFor="ch" refForName="picture_1" fact="0.22"/>
                <dgm:constr type="r" for="ch" forName="picture_4" refType="w"/>
                <dgm:constr type="rOff" for="ch" forName="picture_4" refType="w" refFor="ch" refForName="picture_1" fact="-1.21"/>
                <dgm:constr type="ctrY" for="ch" forName="picture_4" refType="h" refFor="ch" refForName="picture_1" fact="0.647"/>
                <dgm:constr type="r" for="ch" forName="line_4" refType="ctrX" refFor="ch" refForName="picture_1"/>
                <dgm:constr type="h" for="ch" forName="line_4"/>
                <dgm:constr type="l" for="ch" forName="line_4" refType="ctrX" refFor="ch" refForName="picture_4"/>
                <dgm:constr type="ctrY" for="ch" forName="line_4" refType="ctrY" refFor="ch" refForName="picture_4"/>
                <dgm:constr type="l" for="ch" forName="textparent_4"/>
                <dgm:constr type="h" for="ch" forName="textparent_4" refType="h" refFor="ch" refForName="picture_4"/>
                <dgm:constr type="r" for="ch" forName="textparent_4" refType="l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22"/>
                <dgm:constr type="h" for="ch" forName="picture_5" refType="h" refFor="ch" refForName="picture_1" fact="0.22"/>
                <dgm:constr type="r" for="ch" forName="picture_5" refType="w"/>
                <dgm:constr type="rOff" for="ch" forName="picture_5" refType="w" refFor="ch" refForName="picture_1" fact="-1.375"/>
                <dgm:constr type="ctrY" for="ch" forName="picture_5" refType="h" refFor="ch" refForName="picture_1" fact="0.89"/>
                <dgm:constr type="r" for="ch" forName="line_5" refType="ctrX" refFor="ch" refForName="picture_1"/>
                <dgm:constr type="h" for="ch" forName="line_5"/>
                <dgm:constr type="l" for="ch" forName="line_5" refType="ctrX" refFor="ch" refForName="picture_5"/>
                <dgm:constr type="ctrY" for="ch" forName="line_5" refType="ctrY" refFor="ch" refForName="picture_5"/>
                <dgm:constr type="l" for="ch" forName="textparent_5"/>
                <dgm:constr type="h" for="ch" forName="textparent_5" refType="h" refFor="ch" refForName="picture_5"/>
                <dgm:constr type="r" for="ch" forName="textparent_5" refType="l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</dgm:constrLst>
            </dgm:else>
          </dgm:choose>
        </dgm:if>
        <dgm:if name="Name20" axis="ch" ptType="node" func="cnt" op="lte" val="6">
          <dgm:choose name="Name21">
            <dgm:if name="Name22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18"/>
                <dgm:constr type="h" for="ch" forName="picture_2" refType="h" refFor="ch" refForName="picture_1" fact="0.18"/>
                <dgm:constr type="l" for="ch" forName="picture_2" refType="w" refFor="ch" refForName="picture_1" fact="1.4238"/>
                <dgm:constr type="ctrY" for="ch" forName="picture_2" refType="h" refFor="ch" refForName="picture_1" fact="0.09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18"/>
                <dgm:constr type="h" for="ch" forName="picture_3" refType="h" refFor="ch" refForName="picture_1" fact="0.18"/>
                <dgm:constr type="l" for="ch" forName="picture_3" refType="w" refFor="ch" refForName="picture_1" fact="1.2667"/>
                <dgm:constr type="ctrY" for="ch" forName="picture_3" refType="h" refFor="ch" refForName="picture_1" fact="0.261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18"/>
                <dgm:constr type="h" for="ch" forName="picture_4" refType="h" refFor="ch" refForName="picture_1" fact="0.18"/>
                <dgm:constr type="l" for="ch" forName="picture_4" refType="w" refFor="ch" refForName="picture_1" fact="1.21"/>
                <dgm:constr type="ctrY" for="ch" forName="picture_4" refType="h" refFor="ch" refForName="picture_1" fact="0.5"/>
                <dgm:constr type="l" for="ch" forName="line_4" refType="ctrX" refFor="ch" refForName="picture_1"/>
                <dgm:constr type="h" for="ch" forName="line_4"/>
                <dgm:constr type="r" for="ch" forName="line_4" refType="ctrX" refFor="ch" refForName="picture_4"/>
                <dgm:constr type="ctrY" for="ch" forName="line_4" refType="ctrY" refFor="ch" refForName="picture_4"/>
                <dgm:constr type="r" for="ch" forName="textparent_4" refType="w"/>
                <dgm:constr type="h" for="ch" forName="textparent_4" refType="h" refFor="ch" refForName="picture_4"/>
                <dgm:constr type="l" for="ch" forName="textparent_4" refType="r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18"/>
                <dgm:constr type="h" for="ch" forName="picture_5" refType="h" refFor="ch" refForName="picture_1" fact="0.18"/>
                <dgm:constr type="l" for="ch" forName="picture_5" refType="w" refFor="ch" refForName="picture_1" fact="1.2667"/>
                <dgm:constr type="ctrY" for="ch" forName="picture_5" refType="h" refFor="ch" refForName="picture_1" fact="0.739"/>
                <dgm:constr type="l" for="ch" forName="line_5" refType="ctrX" refFor="ch" refForName="picture_1"/>
                <dgm:constr type="h" for="ch" forName="line_5"/>
                <dgm:constr type="r" for="ch" forName="line_5" refType="ctrX" refFor="ch" refForName="picture_5"/>
                <dgm:constr type="ctrY" for="ch" forName="line_5" refType="ctrY" refFor="ch" refForName="picture_5"/>
                <dgm:constr type="r" for="ch" forName="textparent_5" refType="w"/>
                <dgm:constr type="h" for="ch" forName="textparent_5" refType="h" refFor="ch" refForName="picture_5"/>
                <dgm:constr type="l" for="ch" forName="textparent_5" refType="r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  <dgm:constr type="w" for="ch" forName="picture_6" refType="w" refFor="ch" refForName="picture_1" fact="0.18"/>
                <dgm:constr type="h" for="ch" forName="picture_6" refType="h" refFor="ch" refForName="picture_1" fact="0.18"/>
                <dgm:constr type="l" for="ch" forName="picture_6" refType="w" refFor="ch" refForName="picture_1" fact="1.4238"/>
                <dgm:constr type="ctrY" for="ch" forName="picture_6" refType="h" refFor="ch" refForName="picture_1" fact="0.91"/>
                <dgm:constr type="l" for="ch" forName="line_6" refType="ctrX" refFor="ch" refForName="picture_1"/>
                <dgm:constr type="h" for="ch" forName="line_6"/>
                <dgm:constr type="r" for="ch" forName="line_6" refType="ctrX" refFor="ch" refForName="picture_6"/>
                <dgm:constr type="ctrY" for="ch" forName="line_6" refType="ctrY" refFor="ch" refForName="picture_6"/>
                <dgm:constr type="r" for="ch" forName="textparent_6" refType="w"/>
                <dgm:constr type="h" for="ch" forName="textparent_6" refType="h" refFor="ch" refForName="picture_6"/>
                <dgm:constr type="l" for="ch" forName="textparent_6" refType="r" refFor="ch" refForName="picture_6"/>
                <dgm:constr type="ctrY" for="ch" forName="textparent_6" refType="ctrY" refFor="ch" refForName="picture_6"/>
                <dgm:constr type="primFontSz" for="des" forName="text_6" refType="primFontSz" refFor="des" refForName="text_2" op="equ"/>
              </dgm:constrLst>
            </dgm:if>
            <dgm:else name="Name23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18"/>
                <dgm:constr type="h" for="ch" forName="picture_2" refType="h" refFor="ch" refForName="picture_1" fact="0.18"/>
                <dgm:constr type="r" for="ch" forName="picture_2" refType="w"/>
                <dgm:constr type="rOff" for="ch" forName="picture_2" refType="w" refFor="ch" refForName="picture_1" fact="-1.4238"/>
                <dgm:constr type="ctrY" for="ch" forName="picture_2" refType="h" refFor="ch" refForName="picture_1" fact="0.09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18"/>
                <dgm:constr type="h" for="ch" forName="picture_3" refType="h" refFor="ch" refForName="picture_1" fact="0.18"/>
                <dgm:constr type="r" for="ch" forName="picture_3" refType="w"/>
                <dgm:constr type="rOff" for="ch" forName="picture_3" refType="w" refFor="ch" refForName="picture_1" fact="-1.2667"/>
                <dgm:constr type="ctrY" for="ch" forName="picture_3" refType="h" refFor="ch" refForName="picture_1" fact="0.261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18"/>
                <dgm:constr type="h" for="ch" forName="picture_4" refType="h" refFor="ch" refForName="picture_1" fact="0.18"/>
                <dgm:constr type="r" for="ch" forName="picture_4" refType="w"/>
                <dgm:constr type="rOff" for="ch" forName="picture_4" refType="w" refFor="ch" refForName="picture_1" fact="-1.21"/>
                <dgm:constr type="ctrY" for="ch" forName="picture_4" refType="h" refFor="ch" refForName="picture_1" fact="0.5"/>
                <dgm:constr type="r" for="ch" forName="line_4" refType="ctrX" refFor="ch" refForName="picture_1"/>
                <dgm:constr type="h" for="ch" forName="line_4"/>
                <dgm:constr type="l" for="ch" forName="line_4" refType="ctrX" refFor="ch" refForName="picture_4"/>
                <dgm:constr type="ctrY" for="ch" forName="line_4" refType="ctrY" refFor="ch" refForName="picture_4"/>
                <dgm:constr type="l" for="ch" forName="textparent_4"/>
                <dgm:constr type="h" for="ch" forName="textparent_4" refType="h" refFor="ch" refForName="picture_4"/>
                <dgm:constr type="r" for="ch" forName="textparent_4" refType="l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18"/>
                <dgm:constr type="h" for="ch" forName="picture_5" refType="h" refFor="ch" refForName="picture_1" fact="0.18"/>
                <dgm:constr type="r" for="ch" forName="picture_5" refType="w"/>
                <dgm:constr type="rOff" for="ch" forName="picture_5" refType="w" refFor="ch" refForName="picture_1" fact="-1.2667"/>
                <dgm:constr type="ctrY" for="ch" forName="picture_5" refType="h" refFor="ch" refForName="picture_1" fact="0.739"/>
                <dgm:constr type="r" for="ch" forName="line_5" refType="ctrX" refFor="ch" refForName="picture_1"/>
                <dgm:constr type="h" for="ch" forName="line_5"/>
                <dgm:constr type="l" for="ch" forName="line_5" refType="ctrX" refFor="ch" refForName="picture_5"/>
                <dgm:constr type="ctrY" for="ch" forName="line_5" refType="ctrY" refFor="ch" refForName="picture_5"/>
                <dgm:constr type="l" for="ch" forName="textparent_5"/>
                <dgm:constr type="h" for="ch" forName="textparent_5" refType="h" refFor="ch" refForName="picture_5"/>
                <dgm:constr type="r" for="ch" forName="textparent_5" refType="l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  <dgm:constr type="w" for="ch" forName="picture_6" refType="w" refFor="ch" refForName="picture_1" fact="0.18"/>
                <dgm:constr type="h" for="ch" forName="picture_6" refType="h" refFor="ch" refForName="picture_1" fact="0.18"/>
                <dgm:constr type="r" for="ch" forName="picture_6" refType="w"/>
                <dgm:constr type="rOff" for="ch" forName="picture_6" refType="w" refFor="ch" refForName="picture_1" fact="-1.4238"/>
                <dgm:constr type="ctrY" for="ch" forName="picture_6" refType="h" refFor="ch" refForName="picture_1" fact="0.91"/>
                <dgm:constr type="r" for="ch" forName="line_6" refType="ctrX" refFor="ch" refForName="picture_1"/>
                <dgm:constr type="h" for="ch" forName="line_6"/>
                <dgm:constr type="l" for="ch" forName="line_6" refType="ctrX" refFor="ch" refForName="picture_6"/>
                <dgm:constr type="ctrY" for="ch" forName="line_6" refType="ctrY" refFor="ch" refForName="picture_6"/>
                <dgm:constr type="l" for="ch" forName="textparent_6"/>
                <dgm:constr type="h" for="ch" forName="textparent_6" refType="h" refFor="ch" refForName="picture_6"/>
                <dgm:constr type="r" for="ch" forName="textparent_6" refType="l" refFor="ch" refForName="picture_6"/>
                <dgm:constr type="ctrY" for="ch" forName="textparent_6" refType="ctrY" refFor="ch" refForName="picture_6"/>
                <dgm:constr type="primFontSz" for="des" forName="text_6" refType="primFontSz" refFor="des" refForName="text_2" op="equ"/>
              </dgm:constrLst>
            </dgm:else>
          </dgm:choose>
        </dgm:if>
        <dgm:else name="Name24">
          <dgm:choose name="Name25">
            <dgm:if name="Name26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15"/>
                <dgm:constr type="h" for="ch" forName="picture_2" refType="h" refFor="ch" refForName="picture_1" fact="0.15"/>
                <dgm:constr type="l" for="ch" forName="picture_2" refType="w" refFor="ch" refForName="picture_1" fact="1.4363"/>
                <dgm:constr type="ctrY" for="ch" forName="picture_2" refType="h" refFor="ch" refForName="picture_1" fact="0.075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15"/>
                <dgm:constr type="h" for="ch" forName="picture_3" refType="h" refFor="ch" refForName="picture_1" fact="0.15"/>
                <dgm:constr type="l" for="ch" forName="picture_3" refType="w" refFor="ch" refForName="picture_1" fact="1.2898"/>
                <dgm:constr type="ctrY" for="ch" forName="picture_3" refType="h" refFor="ch" refForName="picture_1" fact="0.227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15"/>
                <dgm:constr type="h" for="ch" forName="picture_4" refType="h" refFor="ch" refForName="picture_1" fact="0.15"/>
                <dgm:constr type="l" for="ch" forName="picture_4" refType="w" refFor="ch" refForName="picture_1" fact="1.21"/>
                <dgm:constr type="ctrY" for="ch" forName="picture_4" refType="h" refFor="ch" refForName="picture_1" fact="0.405"/>
                <dgm:constr type="l" for="ch" forName="line_4" refType="ctrX" refFor="ch" refForName="picture_1"/>
                <dgm:constr type="h" for="ch" forName="line_4"/>
                <dgm:constr type="r" for="ch" forName="line_4" refType="ctrX" refFor="ch" refForName="picture_4"/>
                <dgm:constr type="ctrY" for="ch" forName="line_4" refType="ctrY" refFor="ch" refForName="picture_4"/>
                <dgm:constr type="r" for="ch" forName="textparent_4" refType="w"/>
                <dgm:constr type="h" for="ch" forName="textparent_4" refType="h" refFor="ch" refForName="picture_4"/>
                <dgm:constr type="l" for="ch" forName="textparent_4" refType="r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15"/>
                <dgm:constr type="h" for="ch" forName="picture_5" refType="h" refFor="ch" refForName="picture_1" fact="0.15"/>
                <dgm:constr type="l" for="ch" forName="picture_5" refType="w" refFor="ch" refForName="picture_1" fact="1.21"/>
                <dgm:constr type="ctrY" for="ch" forName="picture_5" refType="h" refFor="ch" refForName="picture_1" fact="0.595"/>
                <dgm:constr type="l" for="ch" forName="line_5" refType="ctrX" refFor="ch" refForName="picture_1"/>
                <dgm:constr type="h" for="ch" forName="line_5"/>
                <dgm:constr type="r" for="ch" forName="line_5" refType="ctrX" refFor="ch" refForName="picture_5"/>
                <dgm:constr type="ctrY" for="ch" forName="line_5" refType="ctrY" refFor="ch" refForName="picture_5"/>
                <dgm:constr type="r" for="ch" forName="textparent_5" refType="w"/>
                <dgm:constr type="h" for="ch" forName="textparent_5" refType="h" refFor="ch" refForName="picture_5"/>
                <dgm:constr type="l" for="ch" forName="textparent_5" refType="r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  <dgm:constr type="w" for="ch" forName="picture_6" refType="w" refFor="ch" refForName="picture_1" fact="0.15"/>
                <dgm:constr type="h" for="ch" forName="picture_6" refType="h" refFor="ch" refForName="picture_1" fact="0.15"/>
                <dgm:constr type="l" for="ch" forName="picture_6" refType="w" refFor="ch" refForName="picture_1" fact="1.2898"/>
                <dgm:constr type="ctrY" for="ch" forName="picture_6" refType="h" refFor="ch" refForName="picture_1" fact="0.773"/>
                <dgm:constr type="l" for="ch" forName="line_6" refType="ctrX" refFor="ch" refForName="picture_1"/>
                <dgm:constr type="h" for="ch" forName="line_6"/>
                <dgm:constr type="r" for="ch" forName="line_6" refType="ctrX" refFor="ch" refForName="picture_6"/>
                <dgm:constr type="ctrY" for="ch" forName="line_6" refType="ctrY" refFor="ch" refForName="picture_6"/>
                <dgm:constr type="r" for="ch" forName="textparent_6" refType="w"/>
                <dgm:constr type="h" for="ch" forName="textparent_6" refType="h" refFor="ch" refForName="picture_6"/>
                <dgm:constr type="l" for="ch" forName="textparent_6" refType="r" refFor="ch" refForName="picture_6"/>
                <dgm:constr type="ctrY" for="ch" forName="textparent_6" refType="ctrY" refFor="ch" refForName="picture_6"/>
                <dgm:constr type="primFontSz" for="des" forName="text_6" refType="primFontSz" refFor="des" refForName="text_2" op="equ"/>
                <dgm:constr type="w" for="ch" forName="picture_7" refType="w" refFor="ch" refForName="picture_1" fact="0.15"/>
                <dgm:constr type="h" for="ch" forName="picture_7" refType="h" refFor="ch" refForName="picture_1" fact="0.15"/>
                <dgm:constr type="l" for="ch" forName="picture_7" refType="w" refFor="ch" refForName="picture_1" fact="1.4363"/>
                <dgm:constr type="ctrY" for="ch" forName="picture_7" refType="h" refFor="ch" refForName="picture_1" fact="0.925"/>
                <dgm:constr type="l" for="ch" forName="line_7" refType="ctrX" refFor="ch" refForName="picture_1"/>
                <dgm:constr type="h" for="ch" forName="line_7"/>
                <dgm:constr type="r" for="ch" forName="line_7" refType="ctrX" refFor="ch" refForName="picture_7"/>
                <dgm:constr type="ctrY" for="ch" forName="line_7" refType="ctrY" refFor="ch" refForName="picture_7"/>
                <dgm:constr type="r" for="ch" forName="textparent_7" refType="w"/>
                <dgm:constr type="h" for="ch" forName="textparent_7" refType="h" refFor="ch" refForName="picture_7"/>
                <dgm:constr type="l" for="ch" forName="textparent_7" refType="r" refFor="ch" refForName="picture_7"/>
                <dgm:constr type="ctrY" for="ch" forName="textparent_7" refType="ctrY" refFor="ch" refForName="picture_7"/>
                <dgm:constr type="primFontSz" for="des" forName="text_7" refType="primFontSz" refFor="des" refForName="text_2" op="equ"/>
              </dgm:constrLst>
            </dgm:if>
            <dgm:else name="Name27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15"/>
                <dgm:constr type="h" for="ch" forName="picture_2" refType="h" refFor="ch" refForName="picture_1" fact="0.15"/>
                <dgm:constr type="r" for="ch" forName="picture_2" refType="w"/>
                <dgm:constr type="rOff" for="ch" forName="picture_2" refType="w" refFor="ch" refForName="picture_1" fact="-1.4363"/>
                <dgm:constr type="ctrY" for="ch" forName="picture_2" refType="h" refFor="ch" refForName="picture_1" fact="0.075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15"/>
                <dgm:constr type="h" for="ch" forName="picture_3" refType="h" refFor="ch" refForName="picture_1" fact="0.15"/>
                <dgm:constr type="r" for="ch" forName="picture_3" refType="w"/>
                <dgm:constr type="rOff" for="ch" forName="picture_3" refType="w" refFor="ch" refForName="picture_1" fact="-1.2898"/>
                <dgm:constr type="ctrY" for="ch" forName="picture_3" refType="h" refFor="ch" refForName="picture_1" fact="0.227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15"/>
                <dgm:constr type="h" for="ch" forName="picture_4" refType="h" refFor="ch" refForName="picture_1" fact="0.15"/>
                <dgm:constr type="r" for="ch" forName="picture_4" refType="w"/>
                <dgm:constr type="rOff" for="ch" forName="picture_4" refType="w" refFor="ch" refForName="picture_1" fact="-1.21"/>
                <dgm:constr type="ctrY" for="ch" forName="picture_4" refType="h" refFor="ch" refForName="picture_1" fact="0.405"/>
                <dgm:constr type="r" for="ch" forName="line_4" refType="ctrX" refFor="ch" refForName="picture_1"/>
                <dgm:constr type="h" for="ch" forName="line_4"/>
                <dgm:constr type="l" for="ch" forName="line_4" refType="ctrX" refFor="ch" refForName="picture_4"/>
                <dgm:constr type="ctrY" for="ch" forName="line_4" refType="ctrY" refFor="ch" refForName="picture_4"/>
                <dgm:constr type="l" for="ch" forName="textparent_4"/>
                <dgm:constr type="h" for="ch" forName="textparent_4" refType="h" refFor="ch" refForName="picture_4"/>
                <dgm:constr type="r" for="ch" forName="textparent_4" refType="l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15"/>
                <dgm:constr type="h" for="ch" forName="picture_5" refType="h" refFor="ch" refForName="picture_1" fact="0.15"/>
                <dgm:constr type="r" for="ch" forName="picture_5" refType="w"/>
                <dgm:constr type="rOff" for="ch" forName="picture_5" refType="w" refFor="ch" refForName="picture_1" fact="-1.21"/>
                <dgm:constr type="ctrY" for="ch" forName="picture_5" refType="h" refFor="ch" refForName="picture_1" fact="0.595"/>
                <dgm:constr type="r" for="ch" forName="line_5" refType="ctrX" refFor="ch" refForName="picture_1"/>
                <dgm:constr type="h" for="ch" forName="line_5"/>
                <dgm:constr type="l" for="ch" forName="line_5" refType="ctrX" refFor="ch" refForName="picture_5"/>
                <dgm:constr type="ctrY" for="ch" forName="line_5" refType="ctrY" refFor="ch" refForName="picture_5"/>
                <dgm:constr type="l" for="ch" forName="textparent_5"/>
                <dgm:constr type="h" for="ch" forName="textparent_5" refType="h" refFor="ch" refForName="picture_5"/>
                <dgm:constr type="r" for="ch" forName="textparent_5" refType="l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  <dgm:constr type="w" for="ch" forName="picture_6" refType="w" refFor="ch" refForName="picture_1" fact="0.15"/>
                <dgm:constr type="h" for="ch" forName="picture_6" refType="h" refFor="ch" refForName="picture_1" fact="0.15"/>
                <dgm:constr type="r" for="ch" forName="picture_6" refType="w"/>
                <dgm:constr type="rOff" for="ch" forName="picture_6" refType="w" refFor="ch" refForName="picture_1" fact="-1.2898"/>
                <dgm:constr type="ctrY" for="ch" forName="picture_6" refType="h" refFor="ch" refForName="picture_1" fact="0.773"/>
                <dgm:constr type="r" for="ch" forName="line_6" refType="ctrX" refFor="ch" refForName="picture_1"/>
                <dgm:constr type="h" for="ch" forName="line_6"/>
                <dgm:constr type="l" for="ch" forName="line_6" refType="ctrX" refFor="ch" refForName="picture_6"/>
                <dgm:constr type="ctrY" for="ch" forName="line_6" refType="ctrY" refFor="ch" refForName="picture_6"/>
                <dgm:constr type="l" for="ch" forName="textparent_6"/>
                <dgm:constr type="h" for="ch" forName="textparent_6" refType="h" refFor="ch" refForName="picture_6"/>
                <dgm:constr type="r" for="ch" forName="textparent_6" refType="l" refFor="ch" refForName="picture_6"/>
                <dgm:constr type="ctrY" for="ch" forName="textparent_6" refType="ctrY" refFor="ch" refForName="picture_6"/>
                <dgm:constr type="primFontSz" for="des" forName="text_6" refType="primFontSz" refFor="des" refForName="text_2" op="equ"/>
                <dgm:constr type="w" for="ch" forName="picture_7" refType="w" refFor="ch" refForName="picture_1" fact="0.15"/>
                <dgm:constr type="h" for="ch" forName="picture_7" refType="h" refFor="ch" refForName="picture_1" fact="0.15"/>
                <dgm:constr type="r" for="ch" forName="picture_7" refType="w"/>
                <dgm:constr type="rOff" for="ch" forName="picture_7" refType="w" refFor="ch" refForName="picture_1" fact="-1.4363"/>
                <dgm:constr type="ctrY" for="ch" forName="picture_7" refType="h" refFor="ch" refForName="picture_1" fact="0.925"/>
                <dgm:constr type="r" for="ch" forName="line_7" refType="ctrX" refFor="ch" refForName="picture_1"/>
                <dgm:constr type="h" for="ch" forName="line_7"/>
                <dgm:constr type="l" for="ch" forName="line_7" refType="ctrX" refFor="ch" refForName="picture_7"/>
                <dgm:constr type="ctrY" for="ch" forName="line_7" refType="ctrY" refFor="ch" refForName="picture_7"/>
                <dgm:constr type="l" for="ch" forName="textparent_7"/>
                <dgm:constr type="h" for="ch" forName="textparent_7" refType="h" refFor="ch" refForName="picture_7"/>
                <dgm:constr type="r" for="ch" forName="textparent_7" refType="l" refFor="ch" refForName="picture_7"/>
                <dgm:constr type="ctrY" for="ch" forName="textparent_7" refType="ctrY" refFor="ch" refForName="picture_7"/>
                <dgm:constr type="primFontSz" for="des" forName="text_7" refType="primFontSz" refFor="des" refForName="text_2" op="equ"/>
              </dgm:constrLst>
            </dgm:else>
          </dgm:choose>
        </dgm:else>
      </dgm:choose>
      <dgm:forEach name="wrapper" axis="self" ptType="parTrans">
        <dgm:forEach name="wrapper2" axis="self" ptType="sibTrans" st="2">
          <dgm:forEach name="pictureRepeat" axis="self">
            <dgm:layoutNode name="pictureRepeatNode" styleLbl="alignImgPlace1">
              <dgm:alg type="sp"/>
              <dgm:shape xmlns:r="http://schemas.openxmlformats.org/officeDocument/2006/relationships" type="ellipse" r:blip="" blipPhldr="1">
                <dgm:adjLst/>
              </dgm:shape>
              <dgm:presOf axis="self"/>
            </dgm:layoutNode>
          </dgm:forEach>
        </dgm:forEach>
      </dgm:forEach>
      <dgm:forEach name="Name28" axis="ch" ptType="sibTrans" hideLastTrans="0" cnt="1">
        <dgm:layoutNode name="picture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9" ref="pictureRepeat"/>
        </dgm:layoutNode>
      </dgm:forEach>
      <dgm:forEach name="Name30" axis="ch" ptType="node" cnt="1">
        <dgm:layoutNode name="text_1" styleLbl="node1">
          <dgm:varLst>
            <dgm:bulletEnabled val="1"/>
          </dgm:varLst>
          <dgm:alg type="tx">
            <dgm:param type="txAnchorVert" val="b"/>
            <dgm:param type="txAnchorVertCh" val="b"/>
            <dgm:param type="parTxRTLAlign" val="r"/>
            <dgm:param type="shpTxRTLAlignCh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primFontSz" val="65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</dgm:forEach>
      <dgm:forEach name="Name31" axis="ch" ptType="sibTrans" hideLastTrans="0" st="2" cnt="1">
        <dgm:layoutNode name="picture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2" ref="pictureRepeat"/>
        </dgm:layoutNode>
      </dgm:forEach>
      <dgm:forEach name="Name33" axis="ch" ptType="node" st="2" cnt="1">
        <dgm:layoutNode name="line_2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2">
          <dgm:choose name="Name34">
            <dgm:if name="Name35" func="var" arg="dir" op="equ" val="norm">
              <dgm:alg type="lin">
                <dgm:param type="horzAlign" val="l"/>
              </dgm:alg>
            </dgm:if>
            <dgm:else name="Name36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2" refType="w"/>
            <dgm:constr type="h" for="ch" forName="text_2" refType="h"/>
          </dgm:constrLst>
          <dgm:presOf/>
          <dgm:layoutNode name="text_2" styleLbl="revTx">
            <dgm:varLst>
              <dgm:bulletEnabled val="1"/>
            </dgm:varLst>
            <dgm:choose name="Name37">
              <dgm:if name="Name38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39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40" axis="ch" ptType="sibTrans" hideLastTrans="0" st="3" cnt="1">
        <dgm:layoutNode name="picture_3">
          <dgm:alg type="sp"/>
          <dgm:shape xmlns:r="http://schemas.openxmlformats.org/officeDocument/2006/relationships" r:blip="">
            <dgm:adjLst/>
          </dgm:shape>
          <dgm:presOf/>
          <dgm:constrLst/>
          <dgm:forEach name="Name41" ref="pictureRepeat"/>
        </dgm:layoutNode>
      </dgm:forEach>
      <dgm:forEach name="Name42" axis="ch" ptType="node" st="3" cnt="1">
        <dgm:layoutNode name="line_3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3">
          <dgm:choose name="Name43">
            <dgm:if name="Name44" func="var" arg="dir" op="equ" val="norm">
              <dgm:alg type="lin">
                <dgm:param type="horzAlign" val="l"/>
              </dgm:alg>
            </dgm:if>
            <dgm:else name="Name45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3" refType="w"/>
            <dgm:constr type="h" for="ch" forName="text_3" refType="h"/>
          </dgm:constrLst>
          <dgm:presOf/>
          <dgm:layoutNode name="text_3" styleLbl="revTx">
            <dgm:varLst>
              <dgm:bulletEnabled val="1"/>
            </dgm:varLst>
            <dgm:choose name="Name46">
              <dgm:if name="Name47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48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49" axis="ch" ptType="sibTrans" hideLastTrans="0" st="4" cnt="1">
        <dgm:layoutNode name="picture_4">
          <dgm:alg type="sp"/>
          <dgm:shape xmlns:r="http://schemas.openxmlformats.org/officeDocument/2006/relationships" r:blip="">
            <dgm:adjLst/>
          </dgm:shape>
          <dgm:presOf/>
          <dgm:constrLst/>
          <dgm:forEach name="Name50" ref="pictureRepeat"/>
        </dgm:layoutNode>
      </dgm:forEach>
      <dgm:forEach name="Name51" axis="ch" ptType="node" st="4" cnt="1">
        <dgm:layoutNode name="line_4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4">
          <dgm:choose name="Name52">
            <dgm:if name="Name53" func="var" arg="dir" op="equ" val="norm">
              <dgm:alg type="lin">
                <dgm:param type="horzAlign" val="l"/>
              </dgm:alg>
            </dgm:if>
            <dgm:else name="Name54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4" refType="w"/>
            <dgm:constr type="h" for="ch" forName="text_4" refType="h"/>
          </dgm:constrLst>
          <dgm:presOf/>
          <dgm:layoutNode name="text_4" styleLbl="revTx">
            <dgm:varLst>
              <dgm:bulletEnabled val="1"/>
            </dgm:varLst>
            <dgm:choose name="Name55">
              <dgm:if name="Name56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57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58" axis="ch" ptType="sibTrans" hideLastTrans="0" st="5" cnt="1">
        <dgm:layoutNode name="picture_5">
          <dgm:alg type="sp"/>
          <dgm:shape xmlns:r="http://schemas.openxmlformats.org/officeDocument/2006/relationships" r:blip="">
            <dgm:adjLst/>
          </dgm:shape>
          <dgm:presOf/>
          <dgm:constrLst/>
          <dgm:forEach name="Name59" ref="pictureRepeat"/>
        </dgm:layoutNode>
      </dgm:forEach>
      <dgm:forEach name="Name60" axis="ch" ptType="node" st="5" cnt="1">
        <dgm:layoutNode name="line_5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5">
          <dgm:choose name="Name61">
            <dgm:if name="Name62" func="var" arg="dir" op="equ" val="norm">
              <dgm:alg type="lin">
                <dgm:param type="horzAlign" val="l"/>
              </dgm:alg>
            </dgm:if>
            <dgm:else name="Name63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5" refType="w"/>
            <dgm:constr type="h" for="ch" forName="text_5" refType="h"/>
          </dgm:constrLst>
          <dgm:presOf/>
          <dgm:layoutNode name="text_5" styleLbl="revTx">
            <dgm:varLst>
              <dgm:bulletEnabled val="1"/>
            </dgm:varLst>
            <dgm:choose name="Name64">
              <dgm:if name="Name65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66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67" axis="ch" ptType="sibTrans" hideLastTrans="0" st="6" cnt="1">
        <dgm:layoutNode name="picture_6">
          <dgm:alg type="sp"/>
          <dgm:shape xmlns:r="http://schemas.openxmlformats.org/officeDocument/2006/relationships" r:blip="">
            <dgm:adjLst/>
          </dgm:shape>
          <dgm:presOf/>
          <dgm:constrLst/>
          <dgm:forEach name="Name68" ref="pictureRepeat"/>
        </dgm:layoutNode>
      </dgm:forEach>
      <dgm:forEach name="Name69" axis="ch" ptType="node" st="6" cnt="1">
        <dgm:layoutNode name="line_6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6">
          <dgm:choose name="Name70">
            <dgm:if name="Name71" func="var" arg="dir" op="equ" val="norm">
              <dgm:alg type="lin">
                <dgm:param type="horzAlign" val="l"/>
              </dgm:alg>
            </dgm:if>
            <dgm:else name="Name72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6" refType="w"/>
            <dgm:constr type="h" for="ch" forName="text_6" refType="h"/>
          </dgm:constrLst>
          <dgm:presOf/>
          <dgm:layoutNode name="text_6" styleLbl="revTx">
            <dgm:varLst>
              <dgm:bulletEnabled val="1"/>
            </dgm:varLst>
            <dgm:choose name="Name73">
              <dgm:if name="Name74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75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76" axis="ch" ptType="sibTrans" hideLastTrans="0" st="7" cnt="1">
        <dgm:layoutNode name="picture_7">
          <dgm:alg type="sp"/>
          <dgm:shape xmlns:r="http://schemas.openxmlformats.org/officeDocument/2006/relationships" r:blip="">
            <dgm:adjLst/>
          </dgm:shape>
          <dgm:presOf/>
          <dgm:constrLst/>
          <dgm:forEach name="Name77" ref="pictureRepeat"/>
        </dgm:layoutNode>
      </dgm:forEach>
      <dgm:forEach name="Name78" axis="ch" ptType="node" st="7" cnt="1">
        <dgm:layoutNode name="line_7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7">
          <dgm:choose name="Name79">
            <dgm:if name="Name80" func="var" arg="dir" op="equ" val="norm">
              <dgm:alg type="lin">
                <dgm:param type="horzAlign" val="l"/>
              </dgm:alg>
            </dgm:if>
            <dgm:else name="Name81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7" refType="w"/>
            <dgm:constr type="h" for="ch" forName="text_7" refType="h"/>
          </dgm:constrLst>
          <dgm:presOf/>
          <dgm:layoutNode name="text_7" styleLbl="revTx">
            <dgm:varLst>
              <dgm:bulletEnabled val="1"/>
            </dgm:varLst>
            <dgm:choose name="Name82">
              <dgm:if name="Name83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84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6E6E4DE-4F90-4F93-AED4-FC93BBB024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{69AF6450-874D-4638-85AF-DAD8E9A3E2FF}tf22746018_win32</Template>
  <TotalTime>0</TotalTime>
  <Pages>1</Pages>
  <Words>262</Words>
  <Characters>1443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2021-05-19T16:16:00Z</dcterms:created>
  <dcterms:modified xsi:type="dcterms:W3CDTF">2021-05-20T17:18:00Z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